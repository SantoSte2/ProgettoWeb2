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A1A374" w14:textId="4A00029E" w:rsidR="00C6554A" w:rsidRPr="008B5277" w:rsidRDefault="002B6638" w:rsidP="00C6554A">
      <w:pPr>
        <w:pStyle w:val="Foto"/>
      </w:pPr>
      <w:r>
        <w:rPr>
          <w:noProof/>
        </w:rPr>
        <w:drawing>
          <wp:inline distT="0" distB="0" distL="0" distR="0" wp14:anchorId="7D714C66" wp14:editId="336F4223">
            <wp:extent cx="5274310" cy="2876550"/>
            <wp:effectExtent l="0" t="0" r="2540" b="0"/>
            <wp:docPr id="12930557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55795" name="Immagine 12930557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918" cy="288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7E12" w14:textId="2499B69A" w:rsidR="00C6554A" w:rsidRDefault="002B6638" w:rsidP="00C6554A">
      <w:pPr>
        <w:pStyle w:val="Titolo"/>
      </w:pPr>
      <w:r>
        <w:t>Progetto Ingegneria dei sistemi web</w:t>
      </w:r>
    </w:p>
    <w:p w14:paraId="22D945B8" w14:textId="18F7A252" w:rsidR="00C6554A" w:rsidRPr="00D5413C" w:rsidRDefault="002B6638" w:rsidP="00C6554A">
      <w:pPr>
        <w:pStyle w:val="Sottotitolo"/>
      </w:pPr>
      <w:r>
        <w:t>sito Web “Biblio”</w:t>
      </w:r>
    </w:p>
    <w:p w14:paraId="4D9581E7" w14:textId="77777777" w:rsidR="00F9166A" w:rsidRDefault="002B6638" w:rsidP="00C6554A">
      <w:pPr>
        <w:pStyle w:val="Informazionidicontatto"/>
      </w:pPr>
      <w:r>
        <w:t>Andrea Pertegato Stefano Santoni</w:t>
      </w:r>
      <w:r w:rsidR="00C6554A">
        <w:rPr>
          <w:lang w:bidi="it-IT"/>
        </w:rPr>
        <w:t xml:space="preserve"> |</w:t>
      </w:r>
      <w:r>
        <w:rPr>
          <w:lang w:bidi="it-IT"/>
        </w:rPr>
        <w:t xml:space="preserve"> Ingegneria dei sistemi web</w:t>
      </w:r>
      <w:r w:rsidR="00C6554A">
        <w:rPr>
          <w:lang w:bidi="it-IT"/>
        </w:rPr>
        <w:t xml:space="preserve"> | </w:t>
      </w:r>
      <w:r>
        <w:t>2024/2025</w:t>
      </w:r>
    </w:p>
    <w:p w14:paraId="11163D75" w14:textId="77777777" w:rsidR="00F9166A" w:rsidRDefault="00F9166A" w:rsidP="00C6554A">
      <w:pPr>
        <w:pStyle w:val="Informazionidicontatto"/>
      </w:pPr>
    </w:p>
    <w:p w14:paraId="4B7736F5" w14:textId="77777777" w:rsidR="00F9166A" w:rsidRDefault="00F9166A" w:rsidP="00F9166A">
      <w:pPr>
        <w:pStyle w:val="Informazionidicontatto"/>
        <w:jc w:val="left"/>
      </w:pPr>
    </w:p>
    <w:p w14:paraId="178E7ABF" w14:textId="6A4EEA95" w:rsidR="00F9166A" w:rsidRPr="00F53567" w:rsidRDefault="00F53567" w:rsidP="00F9166A">
      <w:pPr>
        <w:pStyle w:val="Informazionidicontatto"/>
        <w:jc w:val="left"/>
        <w:rPr>
          <w:sz w:val="24"/>
          <w:szCs w:val="24"/>
        </w:rPr>
      </w:pPr>
      <w:r w:rsidRPr="00F53567">
        <w:rPr>
          <w:sz w:val="24"/>
          <w:szCs w:val="24"/>
        </w:rPr>
        <w:t>INTRODUZIONE</w:t>
      </w:r>
    </w:p>
    <w:p w14:paraId="52F2E56F" w14:textId="77777777" w:rsidR="00F9166A" w:rsidRDefault="00F9166A" w:rsidP="00F9166A">
      <w:pPr>
        <w:pStyle w:val="Informazionidicontatto"/>
        <w:jc w:val="left"/>
      </w:pPr>
    </w:p>
    <w:p w14:paraId="12ADD19D" w14:textId="77777777" w:rsidR="00F9166A" w:rsidRDefault="00F9166A" w:rsidP="00F9166A">
      <w:pPr>
        <w:pStyle w:val="Informazionidicontatto"/>
        <w:jc w:val="left"/>
      </w:pPr>
      <w:r>
        <w:t>Buon giorno e benvenuti si BIBLIO.</w:t>
      </w:r>
    </w:p>
    <w:p w14:paraId="0D08E5A2" w14:textId="7D893A56" w:rsidR="00554745" w:rsidRDefault="00F9166A" w:rsidP="00F9166A">
      <w:pPr>
        <w:pStyle w:val="Informazionidicontatto"/>
        <w:jc w:val="left"/>
      </w:pPr>
      <w:r>
        <w:t xml:space="preserve">Questa applicazione web dà la possibilità di visualizzare un campionario di libri disponibili </w:t>
      </w:r>
      <w:r w:rsidR="00F53567">
        <w:t>riferendosi ad</w:t>
      </w:r>
      <w:r>
        <w:t xml:space="preserve"> una fittizia biblioteca</w:t>
      </w:r>
      <w:r w:rsidR="00F53567">
        <w:t xml:space="preserve"> fisica</w:t>
      </w:r>
      <w:r w:rsidR="00554745">
        <w:t>.</w:t>
      </w:r>
    </w:p>
    <w:p w14:paraId="52F3F90A" w14:textId="68BF34E3" w:rsidR="00554745" w:rsidRDefault="00554745" w:rsidP="00F9166A">
      <w:pPr>
        <w:pStyle w:val="Informazionidicontatto"/>
        <w:jc w:val="left"/>
      </w:pPr>
      <w:r>
        <w:t xml:space="preserve">Effettuando </w:t>
      </w:r>
      <w:r w:rsidR="00F9166A">
        <w:t>login da parte dell’utente</w:t>
      </w:r>
      <w:r>
        <w:t xml:space="preserve"> </w:t>
      </w:r>
      <w:r>
        <w:t>o registrazione</w:t>
      </w:r>
      <w:r>
        <w:t xml:space="preserve"> qualora l’utente non fosse registrato, sarà in oltre possibile la prenotazione o la messa in coda per i libri non ancora disponibili.</w:t>
      </w:r>
    </w:p>
    <w:p w14:paraId="726EA0A8" w14:textId="051098B6" w:rsidR="00F53567" w:rsidRDefault="00F53567" w:rsidP="00F9166A">
      <w:pPr>
        <w:pStyle w:val="Informazionidicontatto"/>
        <w:jc w:val="left"/>
      </w:pPr>
      <w:r>
        <w:t>Con le apposite credenziali da “Bibliotecario” viene visualizzata anche una pagina web in più relativa alle funzioni di aggiunta e modifica di un eventuale libro, perfino cancellare la referenza libro</w:t>
      </w:r>
    </w:p>
    <w:p w14:paraId="1F7C0BCA" w14:textId="77777777" w:rsidR="008A0C61" w:rsidRDefault="008A0C61" w:rsidP="00F9166A">
      <w:pPr>
        <w:pStyle w:val="Informazionidicontatto"/>
        <w:jc w:val="left"/>
      </w:pPr>
    </w:p>
    <w:p w14:paraId="5C3D232B" w14:textId="75EDD503" w:rsidR="008A0C61" w:rsidRDefault="008A0C61" w:rsidP="00F9166A">
      <w:pPr>
        <w:pStyle w:val="Informazionidicontatto"/>
        <w:jc w:val="left"/>
      </w:pPr>
      <w:r>
        <w:t>FEATURES PER UTENTI</w:t>
      </w:r>
    </w:p>
    <w:p w14:paraId="0640DC0D" w14:textId="77777777" w:rsidR="008A0C61" w:rsidRDefault="008A0C61" w:rsidP="00F9166A">
      <w:pPr>
        <w:pStyle w:val="Informazionidicontatto"/>
        <w:jc w:val="left"/>
      </w:pPr>
    </w:p>
    <w:p w14:paraId="4A69D913" w14:textId="77777777" w:rsidR="008A0C61" w:rsidRDefault="008A0C61" w:rsidP="00F9166A">
      <w:pPr>
        <w:pStyle w:val="Informazionidicontatto"/>
        <w:jc w:val="left"/>
      </w:pPr>
      <w:r>
        <w:t>Esplorare il sito alla ricerca di un libro con la sola consultazione del elenco dei libri.</w:t>
      </w:r>
    </w:p>
    <w:p w14:paraId="099A74C4" w14:textId="25479FBF" w:rsidR="008A0C61" w:rsidRDefault="008A0C61" w:rsidP="00F9166A">
      <w:pPr>
        <w:pStyle w:val="Informazionidicontatto"/>
        <w:jc w:val="left"/>
      </w:pPr>
      <w:r>
        <w:t>Effettuando il Login sarà possibile cliccare sul tasto PRENOTA per prenotare il libro.</w:t>
      </w:r>
    </w:p>
    <w:p w14:paraId="4C4593D3" w14:textId="005E8EEC" w:rsidR="008A0C61" w:rsidRDefault="008A0C61" w:rsidP="00F9166A">
      <w:pPr>
        <w:pStyle w:val="Informazionidicontatto"/>
        <w:jc w:val="left"/>
      </w:pPr>
      <w:r>
        <w:t>Nell’apposita sezione sarà disponibile la lista dei libri prenotati e di quelli per cui si aspetta la prenotazione.</w:t>
      </w:r>
    </w:p>
    <w:p w14:paraId="2A890441" w14:textId="607F5AC7" w:rsidR="008A0C61" w:rsidRDefault="008A0C61" w:rsidP="00F9166A">
      <w:pPr>
        <w:pStyle w:val="Informazionidicontatto"/>
        <w:jc w:val="left"/>
      </w:pPr>
      <w:r>
        <w:lastRenderedPageBreak/>
        <w:t>Responsive design</w:t>
      </w:r>
    </w:p>
    <w:p w14:paraId="3F4207BF" w14:textId="77777777" w:rsidR="008A0C61" w:rsidRDefault="008A0C61" w:rsidP="00F9166A">
      <w:pPr>
        <w:pStyle w:val="Informazionidicontatto"/>
        <w:jc w:val="left"/>
      </w:pPr>
    </w:p>
    <w:p w14:paraId="44C5AF3E" w14:textId="5EA30B78" w:rsidR="008A0C61" w:rsidRDefault="008A0C61" w:rsidP="00F9166A">
      <w:pPr>
        <w:pStyle w:val="Informazionidicontatto"/>
        <w:jc w:val="left"/>
      </w:pPr>
      <w:r>
        <w:t>FEATURES PER BIBLIOTECARI</w:t>
      </w:r>
    </w:p>
    <w:p w14:paraId="6D7E5C0F" w14:textId="77777777" w:rsidR="008A0C61" w:rsidRDefault="008A0C61" w:rsidP="00F9166A">
      <w:pPr>
        <w:pStyle w:val="Informazionidicontatto"/>
        <w:jc w:val="left"/>
      </w:pPr>
    </w:p>
    <w:p w14:paraId="17EFC5A5" w14:textId="782CBD3B" w:rsidR="008A0C61" w:rsidRDefault="00847810" w:rsidP="00F9166A">
      <w:pPr>
        <w:pStyle w:val="Informazionidicontatto"/>
        <w:jc w:val="left"/>
      </w:pPr>
      <w:r w:rsidRPr="00847810">
        <w:t>Sono disponibili</w:t>
      </w:r>
      <w:r>
        <w:t xml:space="preserve"> tutte le funzioni del’ UTENTE.</w:t>
      </w:r>
    </w:p>
    <w:p w14:paraId="22120C2D" w14:textId="7B9172E1" w:rsidR="00847810" w:rsidRDefault="00847810" w:rsidP="00F9166A">
      <w:pPr>
        <w:pStyle w:val="Informazionidicontatto"/>
        <w:jc w:val="left"/>
      </w:pPr>
      <w:r>
        <w:t xml:space="preserve">Nella sezione “Aggiungi libro” </w:t>
      </w:r>
      <w:r w:rsidR="00E339F7">
        <w:t>è possibile aggiungere una referenza libro ma anche la modifica di quelli esistenti.</w:t>
      </w:r>
    </w:p>
    <w:p w14:paraId="601CFBF2" w14:textId="0DCB502F" w:rsidR="00E339F7" w:rsidRDefault="00E339F7" w:rsidP="00F9166A">
      <w:pPr>
        <w:pStyle w:val="Informazionidicontatto"/>
        <w:jc w:val="left"/>
      </w:pPr>
      <w:r>
        <w:t>Nella sezione di “Prenotazioni” è possibile visualizzare gli utenti che hanno prenotato il libro selezionato, ed anche selezionando un solo utente viene visualizzata la sua lista di prenotazioni o code.</w:t>
      </w:r>
    </w:p>
    <w:p w14:paraId="002232A8" w14:textId="39681C43" w:rsidR="00E339F7" w:rsidRDefault="00E339F7" w:rsidP="00F9166A">
      <w:pPr>
        <w:pStyle w:val="Informazionidicontatto"/>
        <w:jc w:val="left"/>
      </w:pPr>
      <w:r>
        <w:t>E’ possibile cancellare la referenza libro presente in memoria</w:t>
      </w:r>
    </w:p>
    <w:p w14:paraId="40F4983D" w14:textId="77777777" w:rsidR="000E39C8" w:rsidRDefault="000E39C8" w:rsidP="00F9166A">
      <w:pPr>
        <w:pStyle w:val="Informazionidicontatto"/>
        <w:jc w:val="left"/>
      </w:pPr>
    </w:p>
    <w:p w14:paraId="3393DD91" w14:textId="4D07D7EA" w:rsidR="000E39C8" w:rsidRDefault="000E39C8" w:rsidP="00F9166A">
      <w:pPr>
        <w:pStyle w:val="Informazionidicontatto"/>
        <w:jc w:val="left"/>
      </w:pPr>
      <w:r>
        <w:t>TECNOLOGIE UTILIZZATE</w:t>
      </w:r>
    </w:p>
    <w:p w14:paraId="4656A5F4" w14:textId="77777777" w:rsidR="000E39C8" w:rsidRDefault="000E39C8" w:rsidP="00F9166A">
      <w:pPr>
        <w:pStyle w:val="Informazionidicontatto"/>
        <w:jc w:val="left"/>
      </w:pPr>
    </w:p>
    <w:p w14:paraId="38B72FBD" w14:textId="77777777" w:rsidR="000E39C8" w:rsidRDefault="000E39C8" w:rsidP="000E39C8">
      <w:pPr>
        <w:pStyle w:val="Informazionidicontatto"/>
        <w:numPr>
          <w:ilvl w:val="0"/>
          <w:numId w:val="16"/>
        </w:numPr>
        <w:jc w:val="left"/>
      </w:pPr>
      <w:r>
        <w:t>Xampp control panel (per poter avviare MySQL per accedere al DB, e Apache per avviare il web server</w:t>
      </w:r>
    </w:p>
    <w:p w14:paraId="34CD07C3" w14:textId="653DDEEB" w:rsidR="000E39C8" w:rsidRDefault="000E39C8" w:rsidP="000E39C8">
      <w:pPr>
        <w:pStyle w:val="Informazionidicontatto"/>
        <w:numPr>
          <w:ilvl w:val="0"/>
          <w:numId w:val="16"/>
        </w:numPr>
        <w:jc w:val="left"/>
      </w:pPr>
      <w:r>
        <w:t>Node.js</w:t>
      </w:r>
    </w:p>
    <w:p w14:paraId="6C36B104" w14:textId="1453997E" w:rsidR="000E39C8" w:rsidRDefault="000E39C8" w:rsidP="000E39C8">
      <w:pPr>
        <w:pStyle w:val="Informazionidicontatto"/>
        <w:numPr>
          <w:ilvl w:val="0"/>
          <w:numId w:val="16"/>
        </w:numPr>
        <w:jc w:val="left"/>
      </w:pPr>
      <w:r>
        <w:t>Npm</w:t>
      </w:r>
    </w:p>
    <w:p w14:paraId="0F74D314" w14:textId="5E1A0231" w:rsidR="000E39C8" w:rsidRDefault="000E39C8" w:rsidP="000E39C8">
      <w:pPr>
        <w:pStyle w:val="Informazionidicontatto"/>
        <w:numPr>
          <w:ilvl w:val="0"/>
          <w:numId w:val="16"/>
        </w:numPr>
        <w:jc w:val="left"/>
      </w:pPr>
      <w:r>
        <w:t>Vue.js</w:t>
      </w:r>
    </w:p>
    <w:p w14:paraId="049E24A4" w14:textId="063AA453" w:rsidR="000E39C8" w:rsidRDefault="000E39C8" w:rsidP="000E39C8">
      <w:pPr>
        <w:pStyle w:val="Informazionidicontatto"/>
        <w:numPr>
          <w:ilvl w:val="0"/>
          <w:numId w:val="16"/>
        </w:numPr>
        <w:jc w:val="left"/>
      </w:pPr>
      <w:r>
        <w:t>Vue router</w:t>
      </w:r>
    </w:p>
    <w:p w14:paraId="3C0FD0B6" w14:textId="5F78061E" w:rsidR="000E39C8" w:rsidRDefault="000E39C8" w:rsidP="000E39C8">
      <w:pPr>
        <w:pStyle w:val="Informazionidicontatto"/>
        <w:numPr>
          <w:ilvl w:val="0"/>
          <w:numId w:val="16"/>
        </w:numPr>
        <w:jc w:val="left"/>
      </w:pPr>
      <w:r>
        <w:t>Vite</w:t>
      </w:r>
    </w:p>
    <w:p w14:paraId="477EF196" w14:textId="4E24A008" w:rsidR="000E39C8" w:rsidRDefault="000E39C8" w:rsidP="000E39C8">
      <w:pPr>
        <w:pStyle w:val="Informazionidicontatto"/>
        <w:numPr>
          <w:ilvl w:val="0"/>
          <w:numId w:val="16"/>
        </w:numPr>
        <w:jc w:val="left"/>
      </w:pPr>
      <w:r>
        <w:t>Axios</w:t>
      </w:r>
    </w:p>
    <w:p w14:paraId="4D48E664" w14:textId="4AF95849" w:rsidR="000E39C8" w:rsidRDefault="000E39C8" w:rsidP="000E39C8">
      <w:pPr>
        <w:pStyle w:val="Informazionidicontatto"/>
        <w:numPr>
          <w:ilvl w:val="0"/>
          <w:numId w:val="16"/>
        </w:numPr>
        <w:jc w:val="left"/>
      </w:pPr>
      <w:r>
        <w:t>TypeScript</w:t>
      </w:r>
    </w:p>
    <w:p w14:paraId="161FF91B" w14:textId="6277E1F3" w:rsidR="000E39C8" w:rsidRDefault="000E39C8" w:rsidP="000E39C8">
      <w:pPr>
        <w:pStyle w:val="Informazionidicontatto"/>
        <w:numPr>
          <w:ilvl w:val="0"/>
          <w:numId w:val="16"/>
        </w:numPr>
        <w:jc w:val="left"/>
      </w:pPr>
      <w:r>
        <w:t>Express (mySQL2)</w:t>
      </w:r>
    </w:p>
    <w:p w14:paraId="004AFF89" w14:textId="3230718C" w:rsidR="000E39C8" w:rsidRDefault="001F7740" w:rsidP="000E39C8">
      <w:pPr>
        <w:pStyle w:val="Informazionidicontatto"/>
        <w:numPr>
          <w:ilvl w:val="0"/>
          <w:numId w:val="16"/>
        </w:numPr>
        <w:jc w:val="left"/>
      </w:pPr>
      <w:r>
        <w:t>Estensione Volar per Visual Studio Code</w:t>
      </w:r>
    </w:p>
    <w:p w14:paraId="73EF9DC3" w14:textId="15FEB17F" w:rsidR="001F7740" w:rsidRDefault="001F7740" w:rsidP="000E39C8">
      <w:pPr>
        <w:pStyle w:val="Informazionidicontatto"/>
        <w:numPr>
          <w:ilvl w:val="0"/>
          <w:numId w:val="16"/>
        </w:numPr>
        <w:jc w:val="left"/>
      </w:pPr>
      <w:r>
        <w:t>Bootstrap 5.0 e SASS (SCSS) per la gestione dello stile (style)</w:t>
      </w:r>
    </w:p>
    <w:p w14:paraId="1B01A123" w14:textId="77777777" w:rsidR="007B123D" w:rsidRDefault="007B123D" w:rsidP="007B123D">
      <w:pPr>
        <w:pStyle w:val="Informazionidicontatto"/>
        <w:jc w:val="left"/>
      </w:pPr>
    </w:p>
    <w:p w14:paraId="20FA245D" w14:textId="3988C096" w:rsidR="007B123D" w:rsidRDefault="007B123D" w:rsidP="007B123D">
      <w:pPr>
        <w:pStyle w:val="Informazionidicontatto"/>
        <w:jc w:val="left"/>
      </w:pPr>
      <w:r>
        <w:t>PACCHETTI INSTALLATI</w:t>
      </w:r>
    </w:p>
    <w:p w14:paraId="1882C72C" w14:textId="77777777" w:rsidR="007B123D" w:rsidRDefault="007B123D" w:rsidP="007B123D">
      <w:pPr>
        <w:pStyle w:val="Informazionidicontatto"/>
        <w:jc w:val="left"/>
      </w:pPr>
    </w:p>
    <w:p w14:paraId="15EF9B1B" w14:textId="77777777" w:rsidR="007B123D" w:rsidRDefault="007B123D" w:rsidP="007B123D">
      <w:pPr>
        <w:pStyle w:val="Informazionidicontatto"/>
        <w:jc w:val="left"/>
      </w:pPr>
    </w:p>
    <w:p w14:paraId="33473377" w14:textId="1E9613F2" w:rsidR="007B123D" w:rsidRDefault="007B123D" w:rsidP="007B123D">
      <w:pPr>
        <w:pStyle w:val="Informazionidicontatto"/>
        <w:jc w:val="left"/>
      </w:pPr>
      <w:r>
        <w:t>STRUTTURA DEL PROGETTO</w:t>
      </w:r>
    </w:p>
    <w:p w14:paraId="3F56FDE3" w14:textId="4FAA57B1" w:rsidR="007B123D" w:rsidRDefault="007B123D" w:rsidP="007B123D">
      <w:pPr>
        <w:pStyle w:val="Informazionidicontatto"/>
        <w:jc w:val="left"/>
      </w:pPr>
      <w:r>
        <w:t>Backend realizzato con Express(e MySQL)</w:t>
      </w:r>
    </w:p>
    <w:p w14:paraId="090F4074" w14:textId="4077E129" w:rsidR="007B123D" w:rsidRDefault="007B123D" w:rsidP="007B123D">
      <w:pPr>
        <w:pStyle w:val="Informazionidicontatto"/>
        <w:jc w:val="left"/>
      </w:pPr>
      <w:r>
        <w:t>Frontend sfrutta Vite, Vue, Axios. Cartella “frontend” realizzata con Vite</w:t>
      </w:r>
    </w:p>
    <w:p w14:paraId="40423581" w14:textId="77777777" w:rsidR="007B123D" w:rsidRDefault="007B123D" w:rsidP="007B123D">
      <w:pPr>
        <w:pStyle w:val="Informazionidicontatto"/>
        <w:jc w:val="left"/>
      </w:pPr>
    </w:p>
    <w:p w14:paraId="1D3C18E4" w14:textId="635D0DCC" w:rsidR="007B123D" w:rsidRDefault="007B123D" w:rsidP="007B123D">
      <w:pPr>
        <w:pStyle w:val="Informazionidicontatto"/>
        <w:jc w:val="left"/>
      </w:pPr>
      <w:r>
        <w:t>INSTALLAZIONE</w:t>
      </w:r>
    </w:p>
    <w:p w14:paraId="53BD8F3C" w14:textId="77777777" w:rsidR="00570442" w:rsidRDefault="007B123D" w:rsidP="00570442">
      <w:pPr>
        <w:pStyle w:val="Informazionidicontatto"/>
        <w:numPr>
          <w:ilvl w:val="0"/>
          <w:numId w:val="17"/>
        </w:numPr>
        <w:jc w:val="left"/>
      </w:pPr>
      <w:r>
        <w:t>Clonare il repository: Nella bash ”git clone-------------------------- cd ProgettoWeb2"</w:t>
      </w:r>
    </w:p>
    <w:p w14:paraId="095B7646" w14:textId="39AA4248" w:rsidR="007B123D" w:rsidRDefault="007B123D" w:rsidP="00570442">
      <w:pPr>
        <w:pStyle w:val="Informazionidicontatto"/>
        <w:numPr>
          <w:ilvl w:val="0"/>
          <w:numId w:val="17"/>
        </w:numPr>
        <w:jc w:val="left"/>
      </w:pPr>
      <w:r>
        <w:t>Installare tutte le dipendenze</w:t>
      </w:r>
      <w:r w:rsidR="00570442">
        <w:t xml:space="preserve"> (</w:t>
      </w:r>
      <w:r w:rsidR="00570442" w:rsidRPr="00570442">
        <w:t>"axios"</w:t>
      </w:r>
      <w:r w:rsidR="00570442">
        <w:t>,</w:t>
      </w:r>
      <w:r w:rsidR="00570442" w:rsidRPr="00570442">
        <w:t>"body-parser"</w:t>
      </w:r>
      <w:r w:rsidR="00570442">
        <w:t>,</w:t>
      </w:r>
      <w:r w:rsidR="00570442" w:rsidRPr="00570442">
        <w:t>"bootstrap"</w:t>
      </w:r>
      <w:r w:rsidR="00570442">
        <w:t>,</w:t>
      </w:r>
      <w:r w:rsidR="00570442" w:rsidRPr="00570442">
        <w:t>"cors","express","moment","mysql","pinia"</w:t>
      </w:r>
      <w:r w:rsidR="00570442">
        <w:t>,</w:t>
      </w:r>
      <w:r w:rsidR="00570442" w:rsidRPr="00570442">
        <w:t>"vue","vue-router"</w:t>
      </w:r>
      <w:r w:rsidR="00570442">
        <w:t>,</w:t>
      </w:r>
      <w:r w:rsidR="00570442" w:rsidRPr="00570442">
        <w:t>"vue-toastification"</w:t>
      </w:r>
      <w:r w:rsidR="00570442">
        <w:t>)</w:t>
      </w:r>
    </w:p>
    <w:p w14:paraId="1CECA346" w14:textId="1908E913" w:rsidR="000E39C8" w:rsidRPr="00847810" w:rsidRDefault="00570442" w:rsidP="009B54A9">
      <w:pPr>
        <w:pStyle w:val="Informazionidicontatto"/>
        <w:numPr>
          <w:ilvl w:val="0"/>
          <w:numId w:val="17"/>
        </w:numPr>
        <w:jc w:val="left"/>
      </w:pPr>
      <w:r>
        <w:t>Eseguire l’applicazione web, avviare su Xaamp il modulo MySQL e il modulo Apache</w:t>
      </w:r>
      <w:r w:rsidR="00BA5945">
        <w:t>, posizionarsi nella cartella “src” all’interno della directory del progetto, lanciare da una shell il comando “node server.js”, posizionarsi nella directory principale del progetto e sempre da shell lanciare il comando “npm run dev”; visitare il link appena generato per accedere alla pagina web</w:t>
      </w:r>
      <w:r w:rsidR="000E39C8">
        <w:t xml:space="preserve"> </w:t>
      </w:r>
    </w:p>
    <w:p w14:paraId="04545AC5" w14:textId="62A0EEBF" w:rsidR="00C6554A" w:rsidRDefault="00C6554A" w:rsidP="00F9166A">
      <w:pPr>
        <w:pStyle w:val="Informazionidicontatto"/>
        <w:jc w:val="left"/>
      </w:pPr>
      <w:r>
        <w:rPr>
          <w:lang w:bidi="it-IT"/>
        </w:rPr>
        <w:br w:type="page"/>
      </w:r>
    </w:p>
    <w:p w14:paraId="332AF083" w14:textId="6DD0E363" w:rsidR="00C6554A" w:rsidRDefault="00E2370F" w:rsidP="00C6554A">
      <w:pPr>
        <w:pStyle w:val="Titolo1"/>
      </w:pPr>
      <w:r>
        <w:lastRenderedPageBreak/>
        <w:t>Front-End</w:t>
      </w:r>
    </w:p>
    <w:p w14:paraId="38576988" w14:textId="5764886F" w:rsidR="00C6554A" w:rsidRDefault="00E2370F" w:rsidP="00E2370F">
      <w:r>
        <w:t>Componenti realizzate con l’ausilio del framework Bootstrap 5.0 per la parte grafica e di strutturazione delle pagine web.</w:t>
      </w:r>
    </w:p>
    <w:p w14:paraId="7256B65B" w14:textId="1FE999C8" w:rsidR="00C6554A" w:rsidRDefault="00E2370F" w:rsidP="00E2370F">
      <w:pPr>
        <w:pStyle w:val="Puntoelenco"/>
        <w:numPr>
          <w:ilvl w:val="0"/>
          <w:numId w:val="0"/>
        </w:numPr>
      </w:pPr>
      <w:r>
        <w:t xml:space="preserve">Sono state cruciali le scelte della disposizione dei vari componenti tra cui header, </w:t>
      </w:r>
      <w:r w:rsidR="004A4601">
        <w:t xml:space="preserve">navbar, </w:t>
      </w:r>
      <w:r>
        <w:t>footer e il corpo di ogniuna delle pagine.</w:t>
      </w:r>
    </w:p>
    <w:p w14:paraId="74B8786E" w14:textId="79D54CD0" w:rsidR="00017F9D" w:rsidRDefault="00017F9D" w:rsidP="00E2370F">
      <w:pPr>
        <w:pStyle w:val="Puntoelenco"/>
        <w:numPr>
          <w:ilvl w:val="0"/>
          <w:numId w:val="0"/>
        </w:numPr>
      </w:pPr>
      <w:r>
        <w:t>Navbar</w:t>
      </w:r>
    </w:p>
    <w:p w14:paraId="7A6A27AB" w14:textId="3A4DEA0A" w:rsidR="004A4601" w:rsidRDefault="004A4601" w:rsidP="00E2370F">
      <w:pPr>
        <w:pStyle w:val="Puntoelenco"/>
        <w:numPr>
          <w:ilvl w:val="0"/>
          <w:numId w:val="0"/>
        </w:numPr>
      </w:pPr>
      <w:r>
        <w:t>Per quanto riguarda la Navbar, sono state adottate scale cromatiche al grigio che permettono di distinguere la stessa in maniera precisa ma non prorompente.</w:t>
      </w:r>
    </w:p>
    <w:p w14:paraId="70B6E271" w14:textId="3121D8E2" w:rsidR="004A4601" w:rsidRDefault="004A4601" w:rsidP="00E2370F">
      <w:pPr>
        <w:pStyle w:val="Puntoelenco"/>
        <w:numPr>
          <w:ilvl w:val="0"/>
          <w:numId w:val="0"/>
        </w:numPr>
      </w:pPr>
      <w:r>
        <w:t>La sottolineatura indica la pagina selezionata con estrema chiarezza mantenendo il focus su l’intera pagina.</w:t>
      </w:r>
    </w:p>
    <w:p w14:paraId="1F1C67BB" w14:textId="43849881" w:rsidR="004A4601" w:rsidRDefault="004A4601" w:rsidP="00E2370F">
      <w:pPr>
        <w:pStyle w:val="Puntoelenco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0DB7071" wp14:editId="7B1A9945">
            <wp:extent cx="5274310" cy="782955"/>
            <wp:effectExtent l="0" t="0" r="2540" b="0"/>
            <wp:docPr id="189347154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71543" name="Immagine 18934715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2489" w14:textId="77777777" w:rsidR="00017F9D" w:rsidRDefault="00017F9D" w:rsidP="00E2370F">
      <w:pPr>
        <w:pStyle w:val="Puntoelenco"/>
        <w:numPr>
          <w:ilvl w:val="0"/>
          <w:numId w:val="0"/>
        </w:numPr>
      </w:pPr>
    </w:p>
    <w:p w14:paraId="28424353" w14:textId="4714896A" w:rsidR="00017F9D" w:rsidRDefault="00017F9D" w:rsidP="00E2370F">
      <w:pPr>
        <w:pStyle w:val="Puntoelenco"/>
        <w:numPr>
          <w:ilvl w:val="0"/>
          <w:numId w:val="0"/>
        </w:numPr>
      </w:pPr>
      <w:r>
        <w:t>Login</w:t>
      </w:r>
    </w:p>
    <w:p w14:paraId="676C485D" w14:textId="7DC05A29" w:rsidR="00017F9D" w:rsidRDefault="00017F9D" w:rsidP="00E2370F">
      <w:pPr>
        <w:pStyle w:val="Puntoelenco"/>
        <w:numPr>
          <w:ilvl w:val="0"/>
          <w:numId w:val="0"/>
        </w:numPr>
      </w:pPr>
      <w:r>
        <w:t>Nella scheda di Login, le scelte implementative sono state principalmente due, aggiungendone una per quanto riguarda il login avvenuto</w:t>
      </w:r>
    </w:p>
    <w:p w14:paraId="299792E3" w14:textId="7C09A143" w:rsidR="00017F9D" w:rsidRDefault="00017F9D" w:rsidP="00E2370F">
      <w:pPr>
        <w:pStyle w:val="Puntoelenco"/>
        <w:numPr>
          <w:ilvl w:val="0"/>
          <w:numId w:val="0"/>
        </w:numPr>
      </w:pPr>
      <w:r>
        <w:t>Abbiamo realizza</w:t>
      </w:r>
      <w:r w:rsidR="00CB5D32">
        <w:t>to un form da compilare per tutti gli utenti nuovi ed uno standard per tutti coloro già registrati</w:t>
      </w:r>
    </w:p>
    <w:p w14:paraId="7A12CC24" w14:textId="1656B92F" w:rsidR="00CB5D32" w:rsidRDefault="00CB5D32" w:rsidP="00E2370F">
      <w:pPr>
        <w:pStyle w:val="Puntoelenco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80AF760" wp14:editId="1880883E">
            <wp:extent cx="5274310" cy="2094230"/>
            <wp:effectExtent l="0" t="0" r="2540" b="1270"/>
            <wp:docPr id="105598835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88355" name="Immagine 10559883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A8F7" w14:textId="77777777" w:rsidR="00CB5D32" w:rsidRDefault="00CB5D32" w:rsidP="00E2370F">
      <w:pPr>
        <w:pStyle w:val="Puntoelenco"/>
        <w:numPr>
          <w:ilvl w:val="0"/>
          <w:numId w:val="0"/>
        </w:numPr>
      </w:pPr>
    </w:p>
    <w:p w14:paraId="523CF98D" w14:textId="5E2FE98D" w:rsidR="00CB5D32" w:rsidRDefault="00CB5D32" w:rsidP="00E2370F">
      <w:pPr>
        <w:pStyle w:val="Puntoelenco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6F1FBB2F" wp14:editId="7C565ED2">
            <wp:extent cx="5274310" cy="1703070"/>
            <wp:effectExtent l="0" t="0" r="2540" b="0"/>
            <wp:docPr id="80929249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92494" name="Immagine 8092924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61B9" w14:textId="47DCCD97" w:rsidR="00CB5D32" w:rsidRDefault="00CB5D32" w:rsidP="00E2370F">
      <w:pPr>
        <w:pStyle w:val="Puntoelenco"/>
        <w:numPr>
          <w:ilvl w:val="0"/>
          <w:numId w:val="0"/>
        </w:numPr>
      </w:pPr>
      <w:r>
        <w:t>A login effettuato, viene indicato l’utente che è loggato con una messaggio di benvenuto</w:t>
      </w:r>
    </w:p>
    <w:p w14:paraId="20B124BF" w14:textId="1DB85B7B" w:rsidR="00CB5D32" w:rsidRDefault="00CB5D32" w:rsidP="00E2370F">
      <w:pPr>
        <w:pStyle w:val="Puntoelenco"/>
        <w:numPr>
          <w:ilvl w:val="0"/>
          <w:numId w:val="0"/>
        </w:numPr>
        <w:rPr>
          <w:noProof/>
        </w:rPr>
      </w:pPr>
      <w:r>
        <w:rPr>
          <w:noProof/>
        </w:rPr>
        <w:t>l</w:t>
      </w:r>
      <w:r>
        <w:rPr>
          <w:noProof/>
        </w:rPr>
        <w:drawing>
          <wp:inline distT="0" distB="0" distL="0" distR="0" wp14:anchorId="54BFB5C9" wp14:editId="55D8E1AC">
            <wp:extent cx="5274310" cy="1221105"/>
            <wp:effectExtent l="0" t="0" r="2540" b="0"/>
            <wp:docPr id="76659009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9009" name="Immagine 766590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D756" w14:textId="77777777" w:rsidR="00CB5D32" w:rsidRDefault="00CB5D32" w:rsidP="00E2370F">
      <w:pPr>
        <w:pStyle w:val="Puntoelenco"/>
        <w:numPr>
          <w:ilvl w:val="0"/>
          <w:numId w:val="0"/>
        </w:numPr>
        <w:rPr>
          <w:noProof/>
        </w:rPr>
      </w:pPr>
    </w:p>
    <w:p w14:paraId="0F6E39A1" w14:textId="6BAE8273" w:rsidR="00D420BB" w:rsidRDefault="00D420BB" w:rsidP="00E2370F">
      <w:pPr>
        <w:pStyle w:val="Puntoelenco"/>
        <w:numPr>
          <w:ilvl w:val="0"/>
          <w:numId w:val="0"/>
        </w:numPr>
        <w:rPr>
          <w:noProof/>
        </w:rPr>
      </w:pPr>
      <w:r>
        <w:rPr>
          <w:noProof/>
        </w:rPr>
        <w:t>Non appena viene effettuato il login, appaiono le successive pagine di “Prenotazioni” e solo per la figura del “Bibliotecatio” anche al pagina di “Aggiungi libro”. Nella pagina della prenotazioni troviamo tutti i libri prenotati dall’utente e le eventuali “Code” per i libri non ancora disponibili per la prenotazione. Nella sezione “Aggiungi libro” solo per bibliotecario, è stata predisposto il modulo da riempire per aggiungere un nuovo libro alla biblioteca. Contestualmente all’aggiunta abbiamo anche la modifica del libro già inserito a gestionale</w:t>
      </w:r>
      <w:r w:rsidR="00F9166A">
        <w:rPr>
          <w:noProof/>
        </w:rPr>
        <w:t>, con la possibilità di modificare tutte le voci del libro selezionato.</w:t>
      </w:r>
    </w:p>
    <w:p w14:paraId="5E394D82" w14:textId="1DBB301D" w:rsidR="00D420BB" w:rsidRDefault="00D420BB" w:rsidP="00E2370F">
      <w:pPr>
        <w:pStyle w:val="Puntoelenco"/>
        <w:numPr>
          <w:ilvl w:val="0"/>
          <w:numId w:val="0"/>
        </w:numPr>
        <w:rPr>
          <w:noProof/>
        </w:rPr>
      </w:pPr>
      <w:r>
        <w:rPr>
          <w:noProof/>
        </w:rPr>
        <w:drawing>
          <wp:inline distT="0" distB="0" distL="0" distR="0" wp14:anchorId="31318467" wp14:editId="2C108927">
            <wp:extent cx="5274310" cy="2677795"/>
            <wp:effectExtent l="0" t="0" r="2540" b="8255"/>
            <wp:docPr id="97054935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49354" name="Immagine 9705493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A5D6" w14:textId="4D10187D" w:rsidR="00D420BB" w:rsidRDefault="00D420BB" w:rsidP="00E2370F">
      <w:pPr>
        <w:pStyle w:val="Puntoelenco"/>
        <w:numPr>
          <w:ilvl w:val="0"/>
          <w:numId w:val="0"/>
        </w:numPr>
        <w:rPr>
          <w:noProof/>
        </w:rPr>
      </w:pPr>
      <w:r>
        <w:rPr>
          <w:noProof/>
        </w:rPr>
        <w:lastRenderedPageBreak/>
        <w:drawing>
          <wp:inline distT="0" distB="0" distL="0" distR="0" wp14:anchorId="7D885F61" wp14:editId="4DB82281">
            <wp:extent cx="5274310" cy="2675890"/>
            <wp:effectExtent l="0" t="0" r="2540" b="0"/>
            <wp:docPr id="1273870205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70205" name="Immagine 127387020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B7AE" w14:textId="77777777" w:rsidR="004A4601" w:rsidRDefault="004A4601" w:rsidP="00E2370F">
      <w:pPr>
        <w:pStyle w:val="Puntoelenco"/>
        <w:numPr>
          <w:ilvl w:val="0"/>
          <w:numId w:val="0"/>
        </w:numPr>
      </w:pPr>
    </w:p>
    <w:p w14:paraId="5F770D27" w14:textId="61071F1D" w:rsidR="00017F9D" w:rsidRDefault="00017F9D" w:rsidP="00E2370F">
      <w:pPr>
        <w:pStyle w:val="Puntoelenco"/>
        <w:numPr>
          <w:ilvl w:val="0"/>
          <w:numId w:val="0"/>
        </w:numPr>
      </w:pPr>
      <w:r>
        <w:t>Segni Particolari</w:t>
      </w:r>
    </w:p>
    <w:p w14:paraId="6AA85FEC" w14:textId="1E3890E0" w:rsidR="00E2370F" w:rsidRDefault="00E2370F" w:rsidP="00E2370F">
      <w:pPr>
        <w:pStyle w:val="Puntoelenco"/>
        <w:numPr>
          <w:ilvl w:val="0"/>
          <w:numId w:val="0"/>
        </w:numPr>
      </w:pPr>
      <w:r>
        <w:t>Sono stati inseriti particolari accorgimenti a livello di desing come il pop-up laterale che avverte del successo o insuccesso dell’ operazione che si ha scelto.</w:t>
      </w:r>
      <w:r>
        <w:tab/>
      </w:r>
    </w:p>
    <w:p w14:paraId="4C943916" w14:textId="6B3D2C34" w:rsidR="00E2370F" w:rsidRDefault="00E2370F" w:rsidP="00E2370F">
      <w:pPr>
        <w:pStyle w:val="Puntoelenco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4D5B8B5" wp14:editId="19B98F8F">
            <wp:extent cx="5274310" cy="677545"/>
            <wp:effectExtent l="0" t="0" r="2540" b="8255"/>
            <wp:docPr id="39085590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55905" name="Immagine 39085590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22AD" w14:textId="77777777" w:rsidR="00017F9D" w:rsidRDefault="00017F9D" w:rsidP="00E2370F">
      <w:pPr>
        <w:pStyle w:val="Puntoelenco"/>
        <w:numPr>
          <w:ilvl w:val="0"/>
          <w:numId w:val="0"/>
        </w:numPr>
      </w:pPr>
    </w:p>
    <w:p w14:paraId="7EAFF61E" w14:textId="77777777" w:rsidR="00017F9D" w:rsidRPr="00514122" w:rsidRDefault="00017F9D" w:rsidP="00E2370F">
      <w:pPr>
        <w:pStyle w:val="Puntoelenco"/>
        <w:numPr>
          <w:ilvl w:val="0"/>
          <w:numId w:val="0"/>
        </w:numPr>
      </w:pPr>
    </w:p>
    <w:p w14:paraId="039EB7AD" w14:textId="33961A55" w:rsidR="00C6554A" w:rsidRDefault="00352291" w:rsidP="00C6554A">
      <w:pPr>
        <w:pStyle w:val="Titolo2"/>
      </w:pPr>
      <w:r>
        <w:t>Backend</w:t>
      </w:r>
    </w:p>
    <w:p w14:paraId="78C42101" w14:textId="77777777" w:rsidR="00352291" w:rsidRDefault="00352291" w:rsidP="00352291"/>
    <w:p w14:paraId="1C9E0964" w14:textId="778DC047" w:rsidR="00352291" w:rsidRDefault="00352291" w:rsidP="00352291">
      <w:r>
        <w:t>API Endpoints</w:t>
      </w:r>
    </w:p>
    <w:p w14:paraId="4C17085B" w14:textId="4C20D80C" w:rsidR="00352291" w:rsidRDefault="00352291" w:rsidP="00352291">
      <w:r>
        <w:t>GET</w:t>
      </w:r>
    </w:p>
    <w:p w14:paraId="4B2986BB" w14:textId="2EF6CEE5" w:rsidR="00352291" w:rsidRDefault="00352291" w:rsidP="00352291">
      <w:r>
        <w:t>POST</w:t>
      </w:r>
    </w:p>
    <w:p w14:paraId="44115A56" w14:textId="51E7AAAD" w:rsidR="00352291" w:rsidRDefault="00352291" w:rsidP="00352291">
      <w:r>
        <w:t>PUT</w:t>
      </w:r>
    </w:p>
    <w:p w14:paraId="67F34F01" w14:textId="392EB805" w:rsidR="00352291" w:rsidRPr="00352291" w:rsidRDefault="00352291" w:rsidP="00352291">
      <w:r>
        <w:t>DELATE</w:t>
      </w:r>
    </w:p>
    <w:p w14:paraId="3EF3AF58" w14:textId="33A42130" w:rsidR="00FA3954" w:rsidRDefault="00FA3954" w:rsidP="00352291"/>
    <w:sectPr w:rsidR="00FA3954" w:rsidSect="0089714F">
      <w:footerReference w:type="default" r:id="rId15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1F288A" w14:textId="77777777" w:rsidR="00301773" w:rsidRDefault="00301773" w:rsidP="00C6554A">
      <w:pPr>
        <w:spacing w:before="0" w:after="0" w:line="240" w:lineRule="auto"/>
      </w:pPr>
      <w:r>
        <w:separator/>
      </w:r>
    </w:p>
  </w:endnote>
  <w:endnote w:type="continuationSeparator" w:id="0">
    <w:p w14:paraId="0E10FD02" w14:textId="77777777" w:rsidR="00301773" w:rsidRDefault="00301773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957377" w14:textId="77777777" w:rsidR="00FA3954" w:rsidRDefault="00ED7C44">
    <w:pPr>
      <w:pStyle w:val="Pidipagina"/>
      <w:rPr>
        <w:noProof/>
      </w:rPr>
    </w:pPr>
    <w:r>
      <w:rPr>
        <w:noProof/>
        <w:lang w:bidi="it-IT"/>
      </w:rPr>
      <w:t xml:space="preserve">Pagina </w:t>
    </w:r>
    <w:r>
      <w:rPr>
        <w:noProof/>
        <w:lang w:bidi="it-IT"/>
      </w:rPr>
      <w:fldChar w:fldCharType="begin"/>
    </w:r>
    <w:r>
      <w:rPr>
        <w:noProof/>
        <w:lang w:bidi="it-IT"/>
      </w:rPr>
      <w:instrText xml:space="preserve"> PAGE  \* Arabic  \* MERGEFORMAT </w:instrText>
    </w:r>
    <w:r>
      <w:rPr>
        <w:noProof/>
        <w:lang w:bidi="it-IT"/>
      </w:rPr>
      <w:fldChar w:fldCharType="separate"/>
    </w:r>
    <w:r w:rsidR="0089714F">
      <w:rPr>
        <w:noProof/>
        <w:lang w:bidi="it-IT"/>
      </w:rPr>
      <w:t>1</w:t>
    </w:r>
    <w:r>
      <w:rPr>
        <w:noProof/>
        <w:lang w:bidi="it-I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7CD723" w14:textId="77777777" w:rsidR="00301773" w:rsidRDefault="00301773" w:rsidP="00C6554A">
      <w:pPr>
        <w:spacing w:before="0" w:after="0" w:line="240" w:lineRule="auto"/>
      </w:pPr>
      <w:r>
        <w:separator/>
      </w:r>
    </w:p>
  </w:footnote>
  <w:footnote w:type="continuationSeparator" w:id="0">
    <w:p w14:paraId="0C85CEEE" w14:textId="77777777" w:rsidR="00301773" w:rsidRDefault="00301773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Numeroelenco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Puntoelenco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293341E"/>
    <w:multiLevelType w:val="hybridMultilevel"/>
    <w:tmpl w:val="9F5C36F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D777A3"/>
    <w:multiLevelType w:val="hybridMultilevel"/>
    <w:tmpl w:val="D05AB4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0432025">
    <w:abstractNumId w:val="9"/>
  </w:num>
  <w:num w:numId="2" w16cid:durableId="242491438">
    <w:abstractNumId w:val="8"/>
  </w:num>
  <w:num w:numId="3" w16cid:durableId="534660398">
    <w:abstractNumId w:val="8"/>
  </w:num>
  <w:num w:numId="4" w16cid:durableId="1963728093">
    <w:abstractNumId w:val="9"/>
  </w:num>
  <w:num w:numId="5" w16cid:durableId="315375326">
    <w:abstractNumId w:val="12"/>
  </w:num>
  <w:num w:numId="6" w16cid:durableId="861355597">
    <w:abstractNumId w:val="10"/>
  </w:num>
  <w:num w:numId="7" w16cid:durableId="1323386033">
    <w:abstractNumId w:val="11"/>
  </w:num>
  <w:num w:numId="8" w16cid:durableId="216284959">
    <w:abstractNumId w:val="7"/>
  </w:num>
  <w:num w:numId="9" w16cid:durableId="165294299">
    <w:abstractNumId w:val="6"/>
  </w:num>
  <w:num w:numId="10" w16cid:durableId="2009668039">
    <w:abstractNumId w:val="5"/>
  </w:num>
  <w:num w:numId="11" w16cid:durableId="825517909">
    <w:abstractNumId w:val="4"/>
  </w:num>
  <w:num w:numId="12" w16cid:durableId="1232540518">
    <w:abstractNumId w:val="3"/>
  </w:num>
  <w:num w:numId="13" w16cid:durableId="1330213614">
    <w:abstractNumId w:val="2"/>
  </w:num>
  <w:num w:numId="14" w16cid:durableId="1910923014">
    <w:abstractNumId w:val="1"/>
  </w:num>
  <w:num w:numId="15" w16cid:durableId="2115903460">
    <w:abstractNumId w:val="0"/>
  </w:num>
  <w:num w:numId="16" w16cid:durableId="1283030570">
    <w:abstractNumId w:val="13"/>
  </w:num>
  <w:num w:numId="17" w16cid:durableId="58434110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ttachedTemplate r:id="rId1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D4F"/>
    <w:rsid w:val="00017F9D"/>
    <w:rsid w:val="000E378E"/>
    <w:rsid w:val="000E39C8"/>
    <w:rsid w:val="001D0223"/>
    <w:rsid w:val="001F7740"/>
    <w:rsid w:val="002554CD"/>
    <w:rsid w:val="00293B83"/>
    <w:rsid w:val="002B4294"/>
    <w:rsid w:val="002B6638"/>
    <w:rsid w:val="002E51F5"/>
    <w:rsid w:val="00301773"/>
    <w:rsid w:val="00333D0D"/>
    <w:rsid w:val="00352291"/>
    <w:rsid w:val="003D2022"/>
    <w:rsid w:val="004A4601"/>
    <w:rsid w:val="004C049F"/>
    <w:rsid w:val="005000E2"/>
    <w:rsid w:val="00554745"/>
    <w:rsid w:val="00570442"/>
    <w:rsid w:val="006A3CE7"/>
    <w:rsid w:val="00785D4F"/>
    <w:rsid w:val="007A46A5"/>
    <w:rsid w:val="007B123D"/>
    <w:rsid w:val="00847810"/>
    <w:rsid w:val="0089714F"/>
    <w:rsid w:val="008A0C61"/>
    <w:rsid w:val="008C65CB"/>
    <w:rsid w:val="00961775"/>
    <w:rsid w:val="00B81C10"/>
    <w:rsid w:val="00BA5945"/>
    <w:rsid w:val="00C6554A"/>
    <w:rsid w:val="00CB5D32"/>
    <w:rsid w:val="00D420BB"/>
    <w:rsid w:val="00E2370F"/>
    <w:rsid w:val="00E339F7"/>
    <w:rsid w:val="00E95763"/>
    <w:rsid w:val="00ED7C44"/>
    <w:rsid w:val="00F53567"/>
    <w:rsid w:val="00F9166A"/>
    <w:rsid w:val="00FA3954"/>
    <w:rsid w:val="00FB2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99DB98"/>
  <w15:chartTrackingRefBased/>
  <w15:docId w15:val="{51950ACF-9073-4C82-B5CE-1FA4E7F09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it-IT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33D0D"/>
  </w:style>
  <w:style w:type="paragraph" w:styleId="Titolo1">
    <w:name w:val="heading 1"/>
    <w:basedOn w:val="Normale"/>
    <w:next w:val="Normale"/>
    <w:link w:val="Titolo1Carattere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zionidicontatto">
    <w:name w:val="Informazioni di contatto"/>
    <w:basedOn w:val="Normale"/>
    <w:uiPriority w:val="4"/>
    <w:qFormat/>
    <w:rsid w:val="00C6554A"/>
    <w:pPr>
      <w:spacing w:before="0" w:after="0"/>
      <w:jc w:val="center"/>
    </w:pPr>
  </w:style>
  <w:style w:type="paragraph" w:styleId="Puntoelenco">
    <w:name w:val="List Bullet"/>
    <w:basedOn w:val="Normale"/>
    <w:uiPriority w:val="10"/>
    <w:unhideWhenUsed/>
    <w:qFormat/>
    <w:rsid w:val="00C6554A"/>
    <w:pPr>
      <w:numPr>
        <w:numId w:val="4"/>
      </w:numPr>
    </w:pPr>
  </w:style>
  <w:style w:type="paragraph" w:styleId="Titolo">
    <w:name w:val="Title"/>
    <w:basedOn w:val="Normale"/>
    <w:link w:val="TitoloCarattere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oloCarattere">
    <w:name w:val="Titolo Carattere"/>
    <w:basedOn w:val="Carpredefinitoparagrafo"/>
    <w:link w:val="Tito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ottotitolo">
    <w:name w:val="Subtitle"/>
    <w:basedOn w:val="Normale"/>
    <w:link w:val="SottotitoloCarattere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ottotitoloCarattere">
    <w:name w:val="Sottotitolo Carattere"/>
    <w:basedOn w:val="Carpredefinitoparagrafo"/>
    <w:link w:val="Sottotito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dipagina">
    <w:name w:val="footer"/>
    <w:basedOn w:val="Normale"/>
    <w:link w:val="PidipaginaCarattere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6554A"/>
    <w:rPr>
      <w:caps/>
    </w:rPr>
  </w:style>
  <w:style w:type="paragraph" w:customStyle="1" w:styleId="Foto">
    <w:name w:val="Foto"/>
    <w:basedOn w:val="Normale"/>
    <w:uiPriority w:val="1"/>
    <w:qFormat/>
    <w:rsid w:val="00C6554A"/>
    <w:pPr>
      <w:spacing w:before="0" w:after="0" w:line="240" w:lineRule="auto"/>
      <w:jc w:val="center"/>
    </w:pPr>
  </w:style>
  <w:style w:type="paragraph" w:styleId="Intestazione">
    <w:name w:val="header"/>
    <w:basedOn w:val="Normale"/>
    <w:link w:val="IntestazioneCarattere"/>
    <w:uiPriority w:val="99"/>
    <w:unhideWhenUsed/>
    <w:rsid w:val="00C6554A"/>
    <w:pPr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Numeroelenco">
    <w:name w:val="List Number"/>
    <w:basedOn w:val="Normale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Enfasiintensa">
    <w:name w:val="Intense Emphasis"/>
    <w:basedOn w:val="Carpredefinitoparagrafo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C6554A"/>
    <w:rPr>
      <w:i/>
      <w:iCs/>
      <w:color w:val="007789" w:themeColor="accent1" w:themeShade="BF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6554A"/>
    <w:rPr>
      <w:rFonts w:ascii="Segoe UI" w:hAnsi="Segoe UI" w:cs="Segoe UI"/>
      <w:szCs w:val="18"/>
    </w:rPr>
  </w:style>
  <w:style w:type="paragraph" w:styleId="Testodelblocco">
    <w:name w:val="Block Text"/>
    <w:basedOn w:val="Normale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C6554A"/>
    <w:rPr>
      <w:szCs w:val="16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C6554A"/>
    <w:rPr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C6554A"/>
    <w:rPr>
      <w:sz w:val="22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C6554A"/>
    <w:rPr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C6554A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C6554A"/>
    <w:rPr>
      <w:b/>
      <w:bCs/>
      <w:szCs w:val="20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C6554A"/>
    <w:rPr>
      <w:rFonts w:ascii="Segoe UI" w:hAnsi="Segoe UI" w:cs="Segoe UI"/>
      <w:szCs w:val="16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C6554A"/>
    <w:rPr>
      <w:szCs w:val="20"/>
    </w:rPr>
  </w:style>
  <w:style w:type="paragraph" w:styleId="Indirizzomittente">
    <w:name w:val="envelope return"/>
    <w:basedOn w:val="Normale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C6554A"/>
    <w:rPr>
      <w:szCs w:val="20"/>
    </w:rPr>
  </w:style>
  <w:style w:type="character" w:styleId="CodiceHTML">
    <w:name w:val="HTML Code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astieraHTML">
    <w:name w:val="HTML Keyboard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C6554A"/>
    <w:rPr>
      <w:rFonts w:ascii="Consolas" w:hAnsi="Consolas"/>
      <w:szCs w:val="20"/>
    </w:rPr>
  </w:style>
  <w:style w:type="character" w:styleId="MacchinadascrivereHTML">
    <w:name w:val="HTML Typewriter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Collegamentoipertestuale">
    <w:name w:val="Hyperlink"/>
    <w:basedOn w:val="Carpredefinitoparagrafo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Testomacro">
    <w:name w:val="macro"/>
    <w:link w:val="TestomacroCarattere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C6554A"/>
    <w:rPr>
      <w:rFonts w:ascii="Consolas" w:hAnsi="Consolas"/>
      <w:szCs w:val="20"/>
    </w:rPr>
  </w:style>
  <w:style w:type="character" w:styleId="Testosegnaposto">
    <w:name w:val="Placeholder Text"/>
    <w:basedOn w:val="Carpredefinitoparagrafo"/>
    <w:uiPriority w:val="99"/>
    <w:semiHidden/>
    <w:rsid w:val="00C6554A"/>
    <w:rPr>
      <w:color w:val="595959" w:themeColor="text1" w:themeTint="A6"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C6554A"/>
    <w:rPr>
      <w:rFonts w:ascii="Consolas" w:hAnsi="Consolas"/>
      <w:szCs w:val="21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25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1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9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nto\AppData\Local\Microsoft\Office\16.0\DTS\it-IT%7bECF3BC35-47D5-4BA8-80C9-1F777FB4C7FB%7d\%7b6466CB7C-2CEF-474D-A143-6F5F801D8BE3%7dtf02835058_win32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{6466CB7C-2CEF-474D-A143-6F5F801D8BE3}tf02835058_win32.dotx</Template>
  <TotalTime>713</TotalTime>
  <Pages>5</Pages>
  <Words>649</Words>
  <Characters>3704</Characters>
  <Application>Microsoft Office Word</Application>
  <DocSecurity>0</DocSecurity>
  <Lines>30</Lines>
  <Paragraphs>8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San</dc:creator>
  <cp:keywords/>
  <dc:description/>
  <cp:lastModifiedBy>Stefano San</cp:lastModifiedBy>
  <cp:revision>6</cp:revision>
  <dcterms:created xsi:type="dcterms:W3CDTF">2024-09-30T07:57:00Z</dcterms:created>
  <dcterms:modified xsi:type="dcterms:W3CDTF">2024-10-01T12:08:00Z</dcterms:modified>
</cp:coreProperties>
</file>